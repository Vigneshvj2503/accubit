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6FF" w:rsidRDefault="00A076FF">
      <w:pPr>
        <w:rPr>
          <w:noProof/>
        </w:rPr>
      </w:pPr>
      <w:r>
        <w:rPr>
          <w:noProof/>
        </w:rPr>
        <w:drawing>
          <wp:inline distT="0" distB="0" distL="0" distR="0" wp14:anchorId="343C1521" wp14:editId="0003704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F" w:rsidRDefault="00A076FF">
      <w:pPr>
        <w:rPr>
          <w:noProof/>
        </w:rPr>
      </w:pPr>
    </w:p>
    <w:p w:rsidR="00A076FF" w:rsidRDefault="00A076FF">
      <w:pPr>
        <w:rPr>
          <w:noProof/>
        </w:rPr>
      </w:pPr>
    </w:p>
    <w:p w:rsidR="00A076FF" w:rsidRDefault="00A076FF">
      <w:pPr>
        <w:rPr>
          <w:noProof/>
        </w:rPr>
      </w:pPr>
      <w:r>
        <w:rPr>
          <w:noProof/>
        </w:rPr>
        <w:drawing>
          <wp:inline distT="0" distB="0" distL="0" distR="0" wp14:anchorId="5AB0E033" wp14:editId="4E95DF9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F" w:rsidRDefault="00D40467">
      <w:r>
        <w:rPr>
          <w:noProof/>
        </w:rPr>
        <w:lastRenderedPageBreak/>
        <w:drawing>
          <wp:inline distT="0" distB="0" distL="0" distR="0" wp14:anchorId="63AF76D2" wp14:editId="7CE6520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FF">
        <w:rPr>
          <w:noProof/>
        </w:rPr>
        <w:drawing>
          <wp:inline distT="0" distB="0" distL="0" distR="0" wp14:anchorId="6B1589A8" wp14:editId="4540360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76C"/>
    <w:rsid w:val="001249F3"/>
    <w:rsid w:val="001C5BB9"/>
    <w:rsid w:val="00940135"/>
    <w:rsid w:val="00A076FF"/>
    <w:rsid w:val="00CC376C"/>
    <w:rsid w:val="00D4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E263"/>
  <w15:chartTrackingRefBased/>
  <w15:docId w15:val="{538776C9-03D4-474F-A615-08FCDC7FD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12E3487C</Template>
  <TotalTime>24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T15KSTY</dc:creator>
  <cp:keywords/>
  <dc:description/>
  <cp:lastModifiedBy>Aravind Nithiyanandham</cp:lastModifiedBy>
  <cp:revision>3</cp:revision>
  <dcterms:created xsi:type="dcterms:W3CDTF">2017-10-30T14:14:00Z</dcterms:created>
  <dcterms:modified xsi:type="dcterms:W3CDTF">2017-10-30T14:38:00Z</dcterms:modified>
</cp:coreProperties>
</file>